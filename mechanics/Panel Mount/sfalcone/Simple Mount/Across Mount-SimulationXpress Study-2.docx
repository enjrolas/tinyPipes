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690C81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853815" cy="2106295"/>
                  <wp:effectExtent l="0" t="0" r="0" b="825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690C81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Across Mount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690C81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Tuesday, June 17, 2014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:rsidR="00B77317" w:rsidRPr="00CD1539" w:rsidRDefault="00690C81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SimulationXpress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Study</w:t>
                  </w:r>
                </w:p>
                <w:p w:rsidR="00B77317" w:rsidRPr="006A441F" w:rsidRDefault="00690C81" w:rsidP="00690C81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690C81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390774913" w:history="1">
                        <w:r w:rsidR="00690C81" w:rsidRPr="0076015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690C81">
                          <w:rPr>
                            <w:noProof/>
                            <w:webHidden/>
                          </w:rPr>
                          <w:tab/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C81">
                          <w:rPr>
                            <w:noProof/>
                            <w:webHidden/>
                          </w:rPr>
                          <w:instrText xml:space="preserve"> PAGEREF _Toc390774913 \h </w:instrText>
                        </w:r>
                        <w:r w:rsidR="00690C81">
                          <w:rPr>
                            <w:noProof/>
                            <w:webHidden/>
                          </w:rPr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C81">
                          <w:rPr>
                            <w:noProof/>
                            <w:webHidden/>
                          </w:rPr>
                          <w:t>1</w:t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C81" w:rsidRDefault="00513A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74914" w:history="1">
                        <w:r w:rsidR="00690C81" w:rsidRPr="0076015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690C81">
                          <w:rPr>
                            <w:noProof/>
                            <w:webHidden/>
                          </w:rPr>
                          <w:tab/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C81">
                          <w:rPr>
                            <w:noProof/>
                            <w:webHidden/>
                          </w:rPr>
                          <w:instrText xml:space="preserve"> PAGEREF _Toc390774914 \h </w:instrText>
                        </w:r>
                        <w:r w:rsidR="00690C81">
                          <w:rPr>
                            <w:noProof/>
                            <w:webHidden/>
                          </w:rPr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C81">
                          <w:rPr>
                            <w:noProof/>
                            <w:webHidden/>
                          </w:rPr>
                          <w:t>2</w:t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C81" w:rsidRDefault="00513A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74915" w:history="1">
                        <w:r w:rsidR="00690C81" w:rsidRPr="0076015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690C81">
                          <w:rPr>
                            <w:noProof/>
                            <w:webHidden/>
                          </w:rPr>
                          <w:tab/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C81">
                          <w:rPr>
                            <w:noProof/>
                            <w:webHidden/>
                          </w:rPr>
                          <w:instrText xml:space="preserve"> PAGEREF _Toc390774915 \h </w:instrText>
                        </w:r>
                        <w:r w:rsidR="00690C81">
                          <w:rPr>
                            <w:noProof/>
                            <w:webHidden/>
                          </w:rPr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C81">
                          <w:rPr>
                            <w:noProof/>
                            <w:webHidden/>
                          </w:rPr>
                          <w:t>2</w:t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C81" w:rsidRDefault="00513A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74916" w:history="1">
                        <w:r w:rsidR="00690C81" w:rsidRPr="0076015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690C81">
                          <w:rPr>
                            <w:noProof/>
                            <w:webHidden/>
                          </w:rPr>
                          <w:tab/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C81">
                          <w:rPr>
                            <w:noProof/>
                            <w:webHidden/>
                          </w:rPr>
                          <w:instrText xml:space="preserve"> PAGEREF _Toc390774916 \h </w:instrText>
                        </w:r>
                        <w:r w:rsidR="00690C81">
                          <w:rPr>
                            <w:noProof/>
                            <w:webHidden/>
                          </w:rPr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C81">
                          <w:rPr>
                            <w:noProof/>
                            <w:webHidden/>
                          </w:rPr>
                          <w:t>3</w:t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C81" w:rsidRDefault="00513A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74917" w:history="1">
                        <w:r w:rsidR="00690C81" w:rsidRPr="0076015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690C81">
                          <w:rPr>
                            <w:noProof/>
                            <w:webHidden/>
                          </w:rPr>
                          <w:tab/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C81">
                          <w:rPr>
                            <w:noProof/>
                            <w:webHidden/>
                          </w:rPr>
                          <w:instrText xml:space="preserve"> PAGEREF _Toc390774917 \h </w:instrText>
                        </w:r>
                        <w:r w:rsidR="00690C81">
                          <w:rPr>
                            <w:noProof/>
                            <w:webHidden/>
                          </w:rPr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C81">
                          <w:rPr>
                            <w:noProof/>
                            <w:webHidden/>
                          </w:rPr>
                          <w:t>4</w:t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C81" w:rsidRDefault="00513A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74918" w:history="1">
                        <w:r w:rsidR="00690C81" w:rsidRPr="0076015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690C81">
                          <w:rPr>
                            <w:noProof/>
                            <w:webHidden/>
                          </w:rPr>
                          <w:tab/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C81">
                          <w:rPr>
                            <w:noProof/>
                            <w:webHidden/>
                          </w:rPr>
                          <w:instrText xml:space="preserve"> PAGEREF _Toc390774918 \h </w:instrText>
                        </w:r>
                        <w:r w:rsidR="00690C81">
                          <w:rPr>
                            <w:noProof/>
                            <w:webHidden/>
                          </w:rPr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C81">
                          <w:rPr>
                            <w:noProof/>
                            <w:webHidden/>
                          </w:rPr>
                          <w:t>5</w:t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C81" w:rsidRDefault="00513A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74919" w:history="1">
                        <w:r w:rsidR="00690C81" w:rsidRPr="0076015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690C81">
                          <w:rPr>
                            <w:noProof/>
                            <w:webHidden/>
                          </w:rPr>
                          <w:tab/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C81">
                          <w:rPr>
                            <w:noProof/>
                            <w:webHidden/>
                          </w:rPr>
                          <w:instrText xml:space="preserve"> PAGEREF _Toc390774919 \h </w:instrText>
                        </w:r>
                        <w:r w:rsidR="00690C81">
                          <w:rPr>
                            <w:noProof/>
                            <w:webHidden/>
                          </w:rPr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C81">
                          <w:rPr>
                            <w:noProof/>
                            <w:webHidden/>
                          </w:rPr>
                          <w:t>7</w:t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C81" w:rsidRDefault="00513A7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74920" w:history="1">
                        <w:r w:rsidR="00690C81" w:rsidRPr="00760155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690C81">
                          <w:rPr>
                            <w:noProof/>
                            <w:webHidden/>
                          </w:rPr>
                          <w:tab/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C81">
                          <w:rPr>
                            <w:noProof/>
                            <w:webHidden/>
                          </w:rPr>
                          <w:instrText xml:space="preserve"> PAGEREF _Toc390774920 \h </w:instrText>
                        </w:r>
                        <w:r w:rsidR="00690C81">
                          <w:rPr>
                            <w:noProof/>
                            <w:webHidden/>
                          </w:rPr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C81">
                          <w:rPr>
                            <w:noProof/>
                            <w:webHidden/>
                          </w:rPr>
                          <w:t>10</w:t>
                        </w:r>
                        <w:r w:rsidR="00690C8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690C81" w:rsidP="00C27B5D">
            <w:pPr>
              <w:pStyle w:val="Heading1"/>
              <w:outlineLvl w:val="0"/>
            </w:pPr>
            <w:bookmarkStart w:id="1" w:name="_Toc390774913"/>
            <w:r>
              <w:t>Description</w:t>
            </w:r>
            <w:bookmarkEnd w:id="1"/>
          </w:p>
          <w:p w:rsidR="00690C81" w:rsidRDefault="00690C81" w:rsidP="00FF408C">
            <w:r>
              <w:t>June_17_2014</w:t>
            </w:r>
          </w:p>
          <w:p w:rsidR="00F448BC" w:rsidRPr="00E65D6E" w:rsidRDefault="00690C81" w:rsidP="00FF408C">
            <w:r>
              <w:t>Panel Mount loaded from top on the two plates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690C81" w:rsidP="00343025">
            <w:pPr>
              <w:pStyle w:val="Heading1"/>
              <w:outlineLvl w:val="0"/>
            </w:pPr>
            <w:bookmarkStart w:id="2" w:name="_Toc390774914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690C81" w:rsidP="00FF408C">
            <w:pPr>
              <w:pStyle w:val="Heading1"/>
              <w:outlineLvl w:val="0"/>
            </w:pPr>
            <w:bookmarkStart w:id="6" w:name="_Toc390774915"/>
            <w:r>
              <w:t>Model Information</w:t>
            </w:r>
            <w:bookmarkEnd w:id="6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690C81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4D7B8C2" wp14:editId="62D79209">
                              <wp:extent cx="5349240" cy="400367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4003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690C81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</w:t>
                  </w:r>
                </w:p>
                <w:p w:rsidR="00C16188" w:rsidRDefault="00690C81" w:rsidP="00690C81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Default&lt;As Machined&gt;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690C81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90C81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90C8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90C8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90C8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690C81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Rib4</w:t>
                  </w:r>
                </w:p>
                <w:p w:rsidR="004B3022" w:rsidRPr="0044448A" w:rsidRDefault="00690C81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30A5FE1" wp14:editId="400CF0D6">
                        <wp:extent cx="1562735" cy="116967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69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690C8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C81" w:rsidRDefault="00690C8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Mass:2.16331 kg</w:t>
                  </w:r>
                </w:p>
                <w:p w:rsidR="00690C81" w:rsidRDefault="00690C8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Volume:0.000280949 m^3</w:t>
                  </w:r>
                </w:p>
                <w:p w:rsidR="00690C81" w:rsidRDefault="00690C8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Density:7700 kg/m^3</w:t>
                  </w:r>
                </w:p>
                <w:p w:rsidR="00690C81" w:rsidRDefault="00690C8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Weight:21.2004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C81" w:rsidRDefault="00690C8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C:\Users\sfalcone\Desktop\GitHub\tinyPipes\mechanics\Panel Mount\sfalcone\Simple Mount\Across Mount.SLDPRT</w:t>
                  </w:r>
                </w:p>
                <w:p w:rsidR="00C16188" w:rsidRPr="0044448A" w:rsidRDefault="00690C8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17 13:22:54 2014</w:t>
                  </w:r>
                </w:p>
              </w:tc>
            </w:tr>
          </w:tbl>
          <w:p w:rsidR="00FF408C" w:rsidRDefault="00FF408C" w:rsidP="00A96F2C"/>
        </w:tc>
      </w:tr>
      <w:bookmarkEnd w:id="3"/>
      <w:bookmarkEnd w:id="4"/>
      <w:bookmarkEnd w:id="5"/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690C81" w:rsidP="000A7C6B">
            <w:pPr>
              <w:pStyle w:val="Heading1"/>
              <w:outlineLvl w:val="0"/>
            </w:pPr>
            <w:bookmarkStart w:id="7" w:name="_Toc390774916"/>
            <w:bookmarkStart w:id="8" w:name="_Toc243733144"/>
            <w:bookmarkStart w:id="9" w:name="_Toc245020112"/>
            <w:bookmarkStart w:id="10" w:name="_Toc245020144"/>
            <w:r>
              <w:t>Material Properties</w:t>
            </w:r>
            <w:bookmarkEnd w:id="7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90C81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90C81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90C81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690C81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8906F97" wp14:editId="0815DC3C">
                        <wp:extent cx="1904365" cy="1425575"/>
                        <wp:effectExtent l="0" t="0" r="635" b="317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25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690C81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690C8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690C8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C81" w:rsidRDefault="00690C8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C81" w:rsidRDefault="00690C8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90C8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C81" w:rsidRDefault="00690C8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C81" w:rsidRDefault="00690C8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Max von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Mises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 Stress</w:t>
                        </w:r>
                      </w:p>
                    </w:tc>
                  </w:tr>
                  <w:tr w:rsidR="00690C8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C81" w:rsidRDefault="00690C8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C81" w:rsidRDefault="00690C8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620.422 N/mm^2</w:t>
                        </w:r>
                      </w:p>
                    </w:tc>
                  </w:tr>
                  <w:tr w:rsidR="00690C8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C81" w:rsidRDefault="00690C8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C81" w:rsidRDefault="00690C8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723.826 N/mm^2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690C8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1(#8 (#8 (Rib4)(Across Mount)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690C81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1" w:name="_Toc390774917"/>
            <w:r>
              <w:rPr>
                <w:rStyle w:val="Strong"/>
              </w:rPr>
              <w:lastRenderedPageBreak/>
              <w:t>Loads and Fixtures</w:t>
            </w:r>
            <w:bookmarkEnd w:id="11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690C81" w:rsidTr="005337F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90C81" w:rsidRPr="004E282D" w:rsidRDefault="00690C81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90C81" w:rsidRPr="004E282D" w:rsidRDefault="00690C8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90C81" w:rsidRPr="004E282D" w:rsidRDefault="00690C8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690C81" w:rsidTr="006220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690C81" w:rsidRPr="00AD5FBA" w:rsidRDefault="00690C81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690C81" w:rsidRPr="006208CB" w:rsidRDefault="00690C8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326515"/>
                        <wp:effectExtent l="0" t="0" r="0" b="698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26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690C8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90C81" w:rsidRPr="00BE6656" w:rsidRDefault="00690C81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90C81" w:rsidRPr="00154A1A" w:rsidRDefault="00690C8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690C8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90C81" w:rsidRDefault="00690C8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90C81" w:rsidRDefault="00690C8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690C81" w:rsidRPr="004C6DEB" w:rsidRDefault="00690C81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690C81" w:rsidTr="008915D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90C81" w:rsidRPr="004E282D" w:rsidRDefault="00690C81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90C81" w:rsidRPr="004E282D" w:rsidRDefault="00690C8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90C81" w:rsidRPr="004E282D" w:rsidRDefault="00690C8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690C81" w:rsidTr="009172A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690C81" w:rsidRPr="00F42DD1" w:rsidRDefault="00690C81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690C81" w:rsidRPr="006208CB" w:rsidRDefault="00690C8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428115"/>
                        <wp:effectExtent l="0" t="0" r="0" b="63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28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690C8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90C81" w:rsidRPr="00BE6656" w:rsidRDefault="00690C81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90C81" w:rsidRPr="00B77EA3" w:rsidRDefault="00690C8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690C8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90C81" w:rsidRDefault="00690C8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90C81" w:rsidRDefault="00690C8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690C8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90C81" w:rsidRDefault="00690C8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90C81" w:rsidRDefault="00690C8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2450 N</w:t>
                        </w:r>
                      </w:p>
                    </w:tc>
                  </w:tr>
                </w:tbl>
                <w:p w:rsidR="00690C81" w:rsidRDefault="00690C8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690C81" w:rsidP="000A7C6B">
            <w:pPr>
              <w:pStyle w:val="Heading1"/>
              <w:outlineLvl w:val="0"/>
            </w:pPr>
            <w:bookmarkStart w:id="12" w:name="_Toc390774918"/>
            <w:r>
              <w:lastRenderedPageBreak/>
              <w:t>Mesh Information</w:t>
            </w:r>
            <w:bookmarkEnd w:id="12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90C81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90C8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90C8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roofErr w:type="spellStart"/>
                  <w:r>
                    <w:t>Mesher</w:t>
                  </w:r>
                  <w:proofErr w:type="spellEnd"/>
                  <w:r>
                    <w:t xml:space="preserve">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690C8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90C8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90C8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roofErr w:type="spellStart"/>
                  <w:r>
                    <w:t>Jacobian</w:t>
                  </w:r>
                  <w:proofErr w:type="spellEnd"/>
                  <w:r>
                    <w:t xml:space="preserve">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690C8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5.61877 mm</w:t>
                  </w:r>
                </w:p>
              </w:tc>
            </w:tr>
            <w:tr w:rsidR="00690C8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0.280939 mm</w:t>
                  </w:r>
                </w:p>
              </w:tc>
            </w:tr>
            <w:tr w:rsidR="00690C8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690C81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90C81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90C8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31959</w:t>
                  </w:r>
                </w:p>
              </w:tc>
            </w:tr>
            <w:tr w:rsidR="00690C8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16866</w:t>
                  </w:r>
                </w:p>
              </w:tc>
            </w:tr>
            <w:tr w:rsidR="00690C8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11.958</w:t>
                  </w:r>
                </w:p>
              </w:tc>
            </w:tr>
            <w:tr w:rsidR="00690C8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98.6</w:t>
                  </w:r>
                </w:p>
              </w:tc>
            </w:tr>
            <w:tr w:rsidR="00690C8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0.00593</w:t>
                  </w:r>
                </w:p>
              </w:tc>
            </w:tr>
            <w:tr w:rsidR="00690C8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>% of distorted elements(</w:t>
                  </w:r>
                  <w:proofErr w:type="spellStart"/>
                  <w:r>
                    <w:t>Jacobian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90C8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690C8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C81" w:rsidRDefault="00690C8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SFALCONE-THINK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690C81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668395"/>
                        <wp:effectExtent l="0" t="0" r="0" b="825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68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690C81" w:rsidP="000A7C6B">
            <w:pPr>
              <w:pStyle w:val="Heading1"/>
              <w:outlineLvl w:val="0"/>
            </w:pPr>
            <w:bookmarkStart w:id="13" w:name="_Toc390774919"/>
            <w:bookmarkStart w:id="14" w:name="_Toc243733152"/>
            <w:bookmarkStart w:id="15" w:name="_Toc245020120"/>
            <w:bookmarkStart w:id="16" w:name="_Toc245020152"/>
            <w:r>
              <w:lastRenderedPageBreak/>
              <w:t>Study Results</w:t>
            </w:r>
            <w:bookmarkEnd w:id="1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5"/>
              <w:gridCol w:w="3172"/>
              <w:gridCol w:w="2592"/>
              <w:gridCol w:w="2465"/>
            </w:tblGrid>
            <w:tr w:rsidR="00690C81" w:rsidTr="00521CE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90C81" w:rsidRDefault="00690C81" w:rsidP="00521C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90C81" w:rsidTr="00521CE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Pr="004D2956" w:rsidRDefault="00690C81" w:rsidP="00521CE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Pr="004D2956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VON: von </w:t>
                  </w:r>
                  <w:proofErr w:type="spellStart"/>
                  <w:r>
                    <w:rPr>
                      <w:sz w:val="20"/>
                      <w:szCs w:val="20"/>
                    </w:rPr>
                    <w:t>Mises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0.0202741 N/mm^2 (</w:t>
                  </w:r>
                  <w:proofErr w:type="spellStart"/>
                  <w:r>
                    <w:rPr>
                      <w:sz w:val="20"/>
                      <w:szCs w:val="20"/>
                    </w:rPr>
                    <w:t>MPa</w:t>
                  </w:r>
                  <w:proofErr w:type="spellEnd"/>
                  <w:r>
                    <w:rPr>
                      <w:sz w:val="20"/>
                      <w:szCs w:val="20"/>
                    </w:rPr>
                    <w:t>)</w:t>
                  </w:r>
                </w:p>
                <w:p w:rsidR="00690C81" w:rsidRPr="004D2956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10053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616.394 N/mm^2 (</w:t>
                  </w:r>
                  <w:proofErr w:type="spellStart"/>
                  <w:r>
                    <w:rPr>
                      <w:sz w:val="20"/>
                      <w:szCs w:val="20"/>
                    </w:rPr>
                    <w:t>MPa</w:t>
                  </w:r>
                  <w:proofErr w:type="spellEnd"/>
                  <w:r>
                    <w:rPr>
                      <w:sz w:val="20"/>
                      <w:szCs w:val="20"/>
                    </w:rPr>
                    <w:t>)</w:t>
                  </w:r>
                </w:p>
                <w:p w:rsidR="00690C81" w:rsidRPr="004D2956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17636</w:t>
                  </w:r>
                </w:p>
              </w:tc>
            </w:tr>
            <w:tr w:rsidR="00690C81" w:rsidTr="00521CE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C81" w:rsidRDefault="00690C81" w:rsidP="00521CE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3748405"/>
                        <wp:effectExtent l="0" t="0" r="0" b="444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8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0C81" w:rsidRPr="004D2956" w:rsidRDefault="00690C81" w:rsidP="00521CE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Study-Stress-Stress</w:t>
                  </w:r>
                </w:p>
              </w:tc>
            </w:tr>
          </w:tbl>
          <w:p w:rsidR="00690C81" w:rsidRDefault="00690C8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25"/>
              <w:gridCol w:w="3475"/>
              <w:gridCol w:w="2177"/>
              <w:gridCol w:w="2277"/>
            </w:tblGrid>
            <w:tr w:rsidR="00690C81" w:rsidTr="00521CE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90C81" w:rsidRDefault="00690C81" w:rsidP="00521C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90C81" w:rsidTr="00521CE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Pr="004D2956" w:rsidRDefault="00690C81" w:rsidP="00521CE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Pr="004D2956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690C81" w:rsidRPr="004D2956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4.99592 mm</w:t>
                  </w:r>
                </w:p>
                <w:p w:rsidR="00690C81" w:rsidRPr="004D2956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3555</w:t>
                  </w:r>
                </w:p>
              </w:tc>
            </w:tr>
            <w:tr w:rsidR="00690C81" w:rsidTr="00521CE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C81" w:rsidRDefault="00690C81" w:rsidP="00521CE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748405"/>
                        <wp:effectExtent l="0" t="0" r="0" b="444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8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0C81" w:rsidRPr="004D2956" w:rsidRDefault="00690C81" w:rsidP="00521CE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Study-Displacement-Displacement</w:t>
                  </w:r>
                </w:p>
              </w:tc>
            </w:tr>
          </w:tbl>
          <w:p w:rsidR="00690C81" w:rsidRDefault="00690C8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199"/>
              <w:gridCol w:w="7555"/>
            </w:tblGrid>
            <w:tr w:rsidR="00690C81" w:rsidTr="008C29A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690C81" w:rsidTr="00E661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Pr="004D2956" w:rsidRDefault="00690C81" w:rsidP="00521CE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Pr="004D2956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690C81" w:rsidTr="00521CE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C81" w:rsidRDefault="00690C81" w:rsidP="00521CE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748405"/>
                        <wp:effectExtent l="0" t="0" r="0" b="444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8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0C81" w:rsidRPr="004D2956" w:rsidRDefault="00690C81" w:rsidP="00521CE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Study-Displacement-Deformation</w:t>
                  </w:r>
                </w:p>
              </w:tc>
            </w:tr>
          </w:tbl>
          <w:p w:rsidR="00690C81" w:rsidRDefault="00690C8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75"/>
              <w:gridCol w:w="3235"/>
              <w:gridCol w:w="2484"/>
              <w:gridCol w:w="2460"/>
            </w:tblGrid>
            <w:tr w:rsidR="00690C81" w:rsidTr="00521CE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C81" w:rsidRDefault="00690C81" w:rsidP="00521C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90C81" w:rsidRDefault="00690C81" w:rsidP="00521CE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90C81" w:rsidTr="00521CE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Pr="004D2956" w:rsidRDefault="00690C81" w:rsidP="00521CE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Pr="004D2956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Max von </w:t>
                  </w:r>
                  <w:proofErr w:type="spellStart"/>
                  <w:r>
                    <w:rPr>
                      <w:sz w:val="20"/>
                      <w:szCs w:val="20"/>
                    </w:rPr>
                    <w:t>Mises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1.00653 </w:t>
                  </w:r>
                </w:p>
                <w:p w:rsidR="00690C81" w:rsidRPr="004D2956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17636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C81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30601.7 </w:t>
                  </w:r>
                </w:p>
                <w:p w:rsidR="00690C81" w:rsidRPr="004D2956" w:rsidRDefault="00690C81" w:rsidP="00521CE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10053</w:t>
                  </w:r>
                </w:p>
              </w:tc>
            </w:tr>
            <w:tr w:rsidR="00690C81" w:rsidTr="00521CE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C81" w:rsidRDefault="00690C81" w:rsidP="00521CE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748405"/>
                        <wp:effectExtent l="0" t="0" r="0" b="444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48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0C81" w:rsidRPr="004D2956" w:rsidRDefault="00690C81" w:rsidP="00521CE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Study-Factor of Safety-Factor of Safety</w:t>
                  </w:r>
                </w:p>
              </w:tc>
            </w:tr>
          </w:tbl>
          <w:p w:rsidR="00690C81" w:rsidRPr="000B04D4" w:rsidRDefault="00690C81" w:rsidP="000A7C6B"/>
          <w:bookmarkEnd w:id="14"/>
          <w:bookmarkEnd w:id="15"/>
          <w:bookmarkEnd w:id="16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690C81" w:rsidP="00690C81">
            <w:pPr>
              <w:pStyle w:val="Heading1"/>
              <w:outlineLvl w:val="0"/>
            </w:pPr>
            <w:bookmarkStart w:id="17" w:name="_Toc390774920"/>
            <w:r>
              <w:t>Conclusion</w:t>
            </w:r>
            <w:bookmarkEnd w:id="17"/>
          </w:p>
        </w:tc>
      </w:tr>
    </w:tbl>
    <w:p w:rsidR="00AC3438" w:rsidRPr="00AC3438" w:rsidRDefault="00AC3438" w:rsidP="00FE0924"/>
    <w:sectPr w:rsidR="00AC3438" w:rsidRPr="00AC3438" w:rsidSect="00F25CD7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3A70" w:rsidRDefault="00513A70" w:rsidP="00F25CD7">
      <w:pPr>
        <w:spacing w:after="0" w:line="240" w:lineRule="auto"/>
      </w:pPr>
      <w:r>
        <w:separator/>
      </w:r>
    </w:p>
  </w:endnote>
  <w:endnote w:type="continuationSeparator" w:id="0">
    <w:p w:rsidR="00513A70" w:rsidRDefault="00513A70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835129E" wp14:editId="7717DC8F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690C81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690C81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Across Mount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87422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A4CDBDA" wp14:editId="019B0A4C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690C81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690C81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Across Mount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87422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3A70" w:rsidRDefault="00513A70" w:rsidP="00F25CD7">
      <w:pPr>
        <w:spacing w:after="0" w:line="240" w:lineRule="auto"/>
      </w:pPr>
      <w:r>
        <w:separator/>
      </w:r>
    </w:p>
  </w:footnote>
  <w:footnote w:type="continuationSeparator" w:id="0">
    <w:p w:rsidR="00513A70" w:rsidRDefault="00513A70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690C81" w:rsidP="00E217C8">
          <w:pPr>
            <w:pStyle w:val="Header"/>
            <w:rPr>
              <w:rFonts w:ascii="Trebuchet MS" w:hAnsi="Trebuchet MS"/>
            </w:rPr>
          </w:pPr>
          <w:proofErr w:type="spellStart"/>
          <w:r>
            <w:rPr>
              <w:rFonts w:ascii="Trebuchet MS" w:hAnsi="Trebuchet MS"/>
              <w:b/>
            </w:rPr>
            <w:t>TinyPipes</w:t>
          </w:r>
          <w:proofErr w:type="spellEnd"/>
        </w:p>
        <w:p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Pr="003E4713" w:rsidRDefault="00690C81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6/17/2014</w:t>
          </w:r>
        </w:p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:rsidR="00DC4D2F" w:rsidRPr="00B86860" w:rsidRDefault="00DC4D2F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:rsidR="00DC4D2F" w:rsidRPr="00B86860" w:rsidRDefault="00690C81" w:rsidP="00E217C8">
                <w:pPr>
                  <w:pStyle w:val="Header"/>
                  <w:rPr>
                    <w:rFonts w:ascii="Trebuchet MS" w:hAnsi="Trebuchet MS"/>
                  </w:rPr>
                </w:pPr>
                <w:proofErr w:type="spellStart"/>
                <w:r>
                  <w:rPr>
                    <w:rFonts w:ascii="Trebuchet MS" w:hAnsi="Trebuchet MS"/>
                    <w:b/>
                  </w:rPr>
                  <w:t>TinyPipes</w:t>
                </w:r>
                <w:proofErr w:type="spellEnd"/>
              </w:p>
              <w:p w:rsidR="00DC4D2F" w:rsidRPr="00B86860" w:rsidRDefault="00DC4D2F" w:rsidP="00E217C8">
                <w:pPr>
                  <w:pStyle w:val="Header"/>
                </w:pPr>
              </w:p>
            </w:tc>
          </w:tr>
        </w:tbl>
        <w:p w:rsidR="00DC4D2F" w:rsidRDefault="00DC4D2F"/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C81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87422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3A70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0C81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falcone\Desktop\GitHub\tinyPipes\mechanics\Panel%20Mount\sfalcone\Simple%20Mount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98A57-CBD8-40B9-92D9-FCE07D0C0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10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3018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sfalcone</dc:creator>
  <cp:lastModifiedBy>sfalcone</cp:lastModifiedBy>
  <cp:revision>2</cp:revision>
  <dcterms:created xsi:type="dcterms:W3CDTF">2014-06-17T05:27:00Z</dcterms:created>
  <dcterms:modified xsi:type="dcterms:W3CDTF">2014-06-17T05:27:00Z</dcterms:modified>
</cp:coreProperties>
</file>