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69099A" w:rsidP="00A43A5B">
            <w:pPr>
              <w:jc w:val="center"/>
            </w:pPr>
            <w:bookmarkStart w:id="0" w:name="_GoBack"/>
            <w:bookmarkEnd w:id="0"/>
            <w:r>
              <w:rPr>
                <w:noProof/>
              </w:rPr>
              <w:drawing>
                <wp:inline distT="0" distB="0" distL="0" distR="0">
                  <wp:extent cx="3853815" cy="2091690"/>
                  <wp:effectExtent l="0" t="0" r="0" b="381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9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69099A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Across Mount</w:t>
                  </w:r>
                </w:p>
                <w:p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:rsidR="00B77317" w:rsidRPr="00CD1539" w:rsidRDefault="0069099A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Monday, June 16, 2014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69099A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SimulationXpress Study</w:t>
                  </w:r>
                </w:p>
                <w:p w:rsidR="00B77317" w:rsidRPr="006A441F" w:rsidRDefault="0069099A" w:rsidP="0069099A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B7731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:rsidR="0069099A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390709984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_Toc390709984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1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85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_Toc390709985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2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86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_Toc390709986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2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87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_Toc390709987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3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88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_Toc390709988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4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89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_Toc390709989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5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90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_Toc390709990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7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69099A" w:rsidRDefault="008934D6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390709991" w:history="1">
                        <w:r w:rsidR="0069099A" w:rsidRPr="00D92DFF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69099A">
                          <w:rPr>
                            <w:noProof/>
                            <w:webHidden/>
                          </w:rPr>
                          <w:tab/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69099A">
                          <w:rPr>
                            <w:noProof/>
                            <w:webHidden/>
                          </w:rPr>
                          <w:instrText xml:space="preserve"> PAGEREF _Toc390709991 \h </w:instrText>
                        </w:r>
                        <w:r w:rsidR="0069099A">
                          <w:rPr>
                            <w:noProof/>
                            <w:webHidden/>
                          </w:rPr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69099A">
                          <w:rPr>
                            <w:noProof/>
                            <w:webHidden/>
                          </w:rPr>
                          <w:t>10</w:t>
                        </w:r>
                        <w:r w:rsidR="0069099A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69099A" w:rsidP="00C27B5D">
            <w:pPr>
              <w:pStyle w:val="Heading1"/>
              <w:outlineLvl w:val="0"/>
            </w:pPr>
            <w:bookmarkStart w:id="1" w:name="_Toc390709984"/>
            <w:r>
              <w:t>Description</w:t>
            </w:r>
            <w:bookmarkEnd w:id="1"/>
          </w:p>
          <w:p w:rsidR="0069099A" w:rsidRDefault="0069099A" w:rsidP="00FF408C">
            <w:r>
              <w:t>June_16_2014</w:t>
            </w:r>
          </w:p>
          <w:p w:rsidR="00F448BC" w:rsidRPr="00E65D6E" w:rsidRDefault="0069099A" w:rsidP="00FF408C">
            <w:r>
              <w:t>Panel Mount loaded from one side plate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OC3"/>
            </w:pPr>
          </w:p>
        </w:tc>
      </w:tr>
    </w:tbl>
    <w:p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69099A" w:rsidP="00343025">
            <w:pPr>
              <w:pStyle w:val="Heading1"/>
              <w:outlineLvl w:val="0"/>
            </w:pPr>
            <w:bookmarkStart w:id="2" w:name="_Toc390709985"/>
            <w:bookmarkStart w:id="3" w:name="_Toc243733140"/>
            <w:bookmarkStart w:id="4" w:name="_Toc245020107"/>
            <w:bookmarkStart w:id="5" w:name="_Toc245020139"/>
            <w:r>
              <w:lastRenderedPageBreak/>
              <w:t>Assumptions</w:t>
            </w:r>
            <w:bookmarkEnd w:id="2"/>
          </w:p>
          <w:p w:rsidR="00A96F2C" w:rsidRDefault="00A96F2C" w:rsidP="00A96F2C"/>
        </w:tc>
      </w:tr>
    </w:tbl>
    <w:p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69099A" w:rsidP="00FF408C">
            <w:pPr>
              <w:pStyle w:val="Heading1"/>
              <w:outlineLvl w:val="0"/>
            </w:pPr>
            <w:bookmarkStart w:id="6" w:name="_Toc390709986"/>
            <w:r>
              <w:t>Model Information</w:t>
            </w:r>
            <w:bookmarkEnd w:id="6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69099A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03C9A453" wp14:editId="69B1BD65">
                              <wp:extent cx="5349240" cy="3966210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9662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69099A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</w:t>
                  </w:r>
                </w:p>
                <w:p w:rsidR="00C16188" w:rsidRDefault="0069099A" w:rsidP="0069099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69099A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99A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69099A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#8 (0.199) Diameter Hole2</w:t>
                  </w:r>
                </w:p>
                <w:p w:rsidR="004B3022" w:rsidRPr="0044448A" w:rsidRDefault="0069099A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62BBC333" wp14:editId="583C70DD">
                        <wp:extent cx="1562735" cy="1158875"/>
                        <wp:effectExtent l="0" t="0" r="0" b="317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58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99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Mass:1.42696 kg</w:t>
                  </w:r>
                </w:p>
                <w:p w:rsidR="0069099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Volume:0.00018532 m^3</w:t>
                  </w:r>
                </w:p>
                <w:p w:rsidR="0069099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Density:7700 kg/m^3</w:t>
                  </w:r>
                </w:p>
                <w:p w:rsidR="0069099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Weight:13.9842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99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C:\Users\sfalcone\Desktop\GitHub\tinyPipes\mechanics\Panel Mount\sfalcone\Simple Mount\Across Mount.SLDPRT</w:t>
                  </w:r>
                </w:p>
                <w:p w:rsidR="00C16188" w:rsidRPr="0044448A" w:rsidRDefault="0069099A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16 19:05:04 2014</w:t>
                  </w:r>
                </w:p>
              </w:tc>
            </w:tr>
          </w:tbl>
          <w:p w:rsidR="00FF408C" w:rsidRDefault="00FF408C" w:rsidP="00A96F2C"/>
        </w:tc>
      </w:tr>
      <w:bookmarkEnd w:id="3"/>
      <w:bookmarkEnd w:id="4"/>
      <w:bookmarkEnd w:id="5"/>
    </w:tbl>
    <w:p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69099A" w:rsidP="000A7C6B">
            <w:pPr>
              <w:pStyle w:val="Heading1"/>
              <w:outlineLvl w:val="0"/>
            </w:pPr>
            <w:bookmarkStart w:id="7" w:name="_Toc390709987"/>
            <w:bookmarkStart w:id="8" w:name="_Toc243733144"/>
            <w:bookmarkStart w:id="9" w:name="_Toc245020112"/>
            <w:bookmarkStart w:id="10" w:name="_Toc245020144"/>
            <w:r>
              <w:t>Material Properties</w:t>
            </w:r>
            <w:bookmarkEnd w:id="7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9099A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9099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69099A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:rsidR="00E80CD9" w:rsidRPr="00577134" w:rsidRDefault="0069099A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3A219D5" wp14:editId="7CC5A205">
                        <wp:extent cx="1904365" cy="1412240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412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9099A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69099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69099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69099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69099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620.422 N/mm^2</w:t>
                        </w:r>
                      </w:p>
                    </w:tc>
                  </w:tr>
                  <w:tr w:rsidR="0069099A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69099A" w:rsidRDefault="0069099A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723.826 N/mm^2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:rsidR="00E80CD9" w:rsidRPr="00577134" w:rsidRDefault="0069099A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1(#8 (#8 (0.199) Diameter Hole2)(Across Mount)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69099A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1" w:name="_Toc390709988"/>
            <w:r>
              <w:rPr>
                <w:rStyle w:val="Strong"/>
              </w:rPr>
              <w:lastRenderedPageBreak/>
              <w:t>Loads and Fixtures</w:t>
            </w:r>
            <w:bookmarkEnd w:id="11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69099A" w:rsidTr="005D660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9099A" w:rsidRPr="004E282D" w:rsidRDefault="0069099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9099A" w:rsidRPr="004E282D" w:rsidRDefault="0069099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:rsidR="0069099A" w:rsidRPr="004E282D" w:rsidRDefault="0069099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69099A" w:rsidTr="003A3B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:rsidR="0069099A" w:rsidRPr="00AD5FBA" w:rsidRDefault="0069099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:rsidR="0069099A" w:rsidRPr="006208CB" w:rsidRDefault="0069099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772285" cy="1313815"/>
                        <wp:effectExtent l="0" t="0" r="0" b="63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313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69099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9099A" w:rsidRPr="00BE6656" w:rsidRDefault="0069099A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9099A" w:rsidRPr="00154A1A" w:rsidRDefault="0069099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9099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9099A" w:rsidRDefault="0069099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9099A" w:rsidRDefault="0069099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:rsidR="0069099A" w:rsidRPr="004C6DEB" w:rsidRDefault="0069099A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69099A" w:rsidTr="00B0441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9099A" w:rsidRPr="004E282D" w:rsidRDefault="0069099A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9099A" w:rsidRPr="004E282D" w:rsidRDefault="0069099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69099A" w:rsidRPr="004E282D" w:rsidRDefault="0069099A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69099A" w:rsidTr="00603B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69099A" w:rsidRPr="00F42DD1" w:rsidRDefault="0069099A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69099A" w:rsidRPr="006208CB" w:rsidRDefault="0069099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141414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414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69099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69099A" w:rsidRPr="00BE6656" w:rsidRDefault="0069099A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69099A" w:rsidRPr="00B77EA3" w:rsidRDefault="0069099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69099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9099A" w:rsidRDefault="0069099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9099A" w:rsidRDefault="0069099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69099A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69099A" w:rsidRDefault="0069099A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69099A" w:rsidRDefault="0069099A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2450 N</w:t>
                        </w:r>
                      </w:p>
                    </w:tc>
                  </w:tr>
                </w:tbl>
                <w:p w:rsidR="0069099A" w:rsidRDefault="0069099A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Strong"/>
              </w:rPr>
            </w:pPr>
          </w:p>
        </w:tc>
      </w:tr>
    </w:tbl>
    <w:p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69099A" w:rsidP="000A7C6B">
            <w:pPr>
              <w:pStyle w:val="Heading1"/>
              <w:outlineLvl w:val="0"/>
            </w:pPr>
            <w:bookmarkStart w:id="12" w:name="_Toc390709989"/>
            <w:r>
              <w:lastRenderedPageBreak/>
              <w:t>Mesh Information</w:t>
            </w:r>
            <w:bookmarkEnd w:id="12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9099A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69099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69099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5.61877 mm</w:t>
                  </w:r>
                </w:p>
              </w:tc>
            </w:tr>
            <w:tr w:rsidR="0069099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0.280939 mm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69099A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9099A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23903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12139</w:t>
                  </w:r>
                </w:p>
              </w:tc>
            </w:tr>
            <w:tr w:rsidR="0069099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6.0273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98.3</w:t>
                  </w:r>
                </w:p>
              </w:tc>
            </w:tr>
            <w:tr w:rsidR="0069099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69099A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00:00:08</w:t>
                  </w:r>
                </w:p>
              </w:tc>
            </w:tr>
            <w:tr w:rsidR="0069099A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69099A" w:rsidRDefault="0069099A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SFALCONE-THINK</w:t>
                  </w: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69099A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711315" cy="3642995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6429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69099A" w:rsidP="000A7C6B">
            <w:pPr>
              <w:pStyle w:val="Heading1"/>
              <w:outlineLvl w:val="0"/>
            </w:pPr>
            <w:bookmarkStart w:id="13" w:name="_Toc390709990"/>
            <w:bookmarkStart w:id="14" w:name="_Toc243733152"/>
            <w:bookmarkStart w:id="15" w:name="_Toc245020120"/>
            <w:bookmarkStart w:id="16" w:name="_Toc245020152"/>
            <w:r>
              <w:lastRenderedPageBreak/>
              <w:t>Study Results</w:t>
            </w:r>
            <w:bookmarkEnd w:id="13"/>
          </w:p>
          <w:p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30"/>
              <w:gridCol w:w="3178"/>
              <w:gridCol w:w="2576"/>
              <w:gridCol w:w="2470"/>
            </w:tblGrid>
            <w:tr w:rsidR="0069099A" w:rsidTr="009C6A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9099A" w:rsidTr="009C6A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2.00225e-007 N/mm^2 (MPa)</w:t>
                  </w:r>
                </w:p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10246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307.067 N/mm^2 (MPa)</w:t>
                  </w:r>
                </w:p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1005</w:t>
                  </w:r>
                </w:p>
              </w:tc>
            </w:tr>
            <w:tr w:rsidR="0069099A" w:rsidTr="009C6AE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99A" w:rsidRDefault="0069099A" w:rsidP="009C6AE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858000" cy="3722370"/>
                        <wp:effectExtent l="0" t="0" r="0" b="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22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99A" w:rsidRPr="004D2956" w:rsidRDefault="0069099A" w:rsidP="009C6AE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Study-Stress-Stress</w:t>
                  </w:r>
                </w:p>
              </w:tc>
            </w:tr>
          </w:tbl>
          <w:p w:rsidR="0069099A" w:rsidRDefault="0069099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45"/>
              <w:gridCol w:w="3499"/>
              <w:gridCol w:w="2192"/>
              <w:gridCol w:w="2218"/>
            </w:tblGrid>
            <w:tr w:rsidR="0069099A" w:rsidTr="009C6A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9099A" w:rsidTr="009C6A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 mm</w:t>
                  </w:r>
                </w:p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1.9326 mm</w:t>
                  </w:r>
                </w:p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2982</w:t>
                  </w:r>
                </w:p>
              </w:tc>
            </w:tr>
            <w:tr w:rsidR="0069099A" w:rsidTr="009C6AE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99A" w:rsidRDefault="0069099A" w:rsidP="009C6AE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2237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22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99A" w:rsidRPr="004D2956" w:rsidRDefault="0069099A" w:rsidP="009C6AE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Study-Displacement-Displacement</w:t>
                  </w:r>
                </w:p>
              </w:tc>
            </w:tr>
          </w:tbl>
          <w:p w:rsidR="0069099A" w:rsidRDefault="0069099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199"/>
              <w:gridCol w:w="7555"/>
            </w:tblGrid>
            <w:tr w:rsidR="0069099A" w:rsidTr="00F7730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r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69099A" w:rsidTr="00A17A3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Deformation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69099A" w:rsidTr="009C6AE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99A" w:rsidRDefault="0069099A" w:rsidP="009C6AE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22370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22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99A" w:rsidRPr="004D2956" w:rsidRDefault="0069099A" w:rsidP="009C6AE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Study-Displacement-Deformation</w:t>
                  </w:r>
                </w:p>
              </w:tc>
            </w:tr>
          </w:tbl>
          <w:p w:rsidR="0069099A" w:rsidRDefault="0069099A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82"/>
              <w:gridCol w:w="3119"/>
              <w:gridCol w:w="2394"/>
              <w:gridCol w:w="2759"/>
            </w:tblGrid>
            <w:tr w:rsidR="0069099A" w:rsidTr="009C6AE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69099A" w:rsidRDefault="0069099A" w:rsidP="009C6AE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69099A" w:rsidTr="009C6AE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Max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2.02048 </w:t>
                  </w:r>
                </w:p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1005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69099A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3.09863e+009 </w:t>
                  </w:r>
                </w:p>
                <w:p w:rsidR="0069099A" w:rsidRPr="004D2956" w:rsidRDefault="0069099A" w:rsidP="009C6AE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10246</w:t>
                  </w:r>
                </w:p>
              </w:tc>
            </w:tr>
            <w:tr w:rsidR="0069099A" w:rsidTr="009C6AE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69099A" w:rsidRDefault="0069099A" w:rsidP="009C6AE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6858000" cy="3722370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722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69099A" w:rsidRPr="004D2956" w:rsidRDefault="0069099A" w:rsidP="009C6AE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Across Mount-SimulationXpress Study-Factor of Safety-Factor of Safety</w:t>
                  </w:r>
                </w:p>
              </w:tc>
            </w:tr>
          </w:tbl>
          <w:p w:rsidR="0069099A" w:rsidRPr="000B04D4" w:rsidRDefault="0069099A" w:rsidP="000A7C6B"/>
          <w:bookmarkEnd w:id="14"/>
          <w:bookmarkEnd w:id="15"/>
          <w:bookmarkEnd w:id="16"/>
          <w:p w:rsidR="00EC2432" w:rsidRDefault="00EC2432" w:rsidP="000A7C6B"/>
        </w:tc>
      </w:tr>
    </w:tbl>
    <w:p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69099A" w:rsidP="0069099A">
            <w:pPr>
              <w:pStyle w:val="Heading1"/>
              <w:outlineLvl w:val="0"/>
            </w:pPr>
            <w:bookmarkStart w:id="17" w:name="_Toc390709991"/>
            <w:r>
              <w:t>Conclusion</w:t>
            </w:r>
            <w:bookmarkEnd w:id="17"/>
          </w:p>
        </w:tc>
      </w:tr>
    </w:tbl>
    <w:p w:rsidR="00AC3438" w:rsidRPr="00AC3438" w:rsidRDefault="00AC3438" w:rsidP="00FE0924"/>
    <w:sectPr w:rsidR="00AC3438" w:rsidRPr="00AC3438" w:rsidSect="00F25CD7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34D6" w:rsidRDefault="008934D6" w:rsidP="00F25CD7">
      <w:pPr>
        <w:spacing w:after="0" w:line="240" w:lineRule="auto"/>
      </w:pPr>
      <w:r>
        <w:separator/>
      </w:r>
    </w:p>
  </w:endnote>
  <w:endnote w:type="continuationSeparator" w:id="0">
    <w:p w:rsidR="008934D6" w:rsidRDefault="008934D6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3F28723" wp14:editId="6A373F8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69099A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69099A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Across Mount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15884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BF46B36" wp14:editId="0AC1BF87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69099A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69099A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Across Mount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15884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34D6" w:rsidRDefault="008934D6" w:rsidP="00F25CD7">
      <w:pPr>
        <w:spacing w:after="0" w:line="240" w:lineRule="auto"/>
      </w:pPr>
      <w:r>
        <w:separator/>
      </w:r>
    </w:p>
  </w:footnote>
  <w:footnote w:type="continuationSeparator" w:id="0">
    <w:p w:rsidR="008934D6" w:rsidRDefault="008934D6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:rsidTr="00BF0BC4">
      <w:tc>
        <w:tcPr>
          <w:tcW w:w="1818" w:type="dxa"/>
          <w:tcBorders>
            <w:bottom w:val="nil"/>
          </w:tcBorders>
          <w:vAlign w:val="bottom"/>
        </w:tcPr>
        <w:p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:rsidR="00DC4D2F" w:rsidRDefault="0069099A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TinyPipes</w:t>
          </w:r>
        </w:p>
        <w:p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:rsidR="00DC4D2F" w:rsidRPr="003E4713" w:rsidRDefault="0069099A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6/16/2014</w:t>
          </w:r>
        </w:p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:rsidR="00DC4D2F" w:rsidRPr="00B86860" w:rsidRDefault="0069099A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TinyPipes</w:t>
                </w:r>
              </w:p>
              <w:p w:rsidR="00DC4D2F" w:rsidRPr="00B86860" w:rsidRDefault="00DC4D2F" w:rsidP="00E217C8">
                <w:pPr>
                  <w:pStyle w:val="Header"/>
                </w:pPr>
              </w:p>
            </w:tc>
          </w:tr>
        </w:tbl>
        <w:p w:rsidR="00DC4D2F" w:rsidRDefault="00DC4D2F"/>
      </w:tc>
    </w:tr>
  </w:tbl>
  <w:p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99A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15884"/>
    <w:rsid w:val="00221495"/>
    <w:rsid w:val="00224B64"/>
    <w:rsid w:val="00224CED"/>
    <w:rsid w:val="00233069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099A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34D6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falcone\Desktop\GitHub\tinyPipes\mechanics\Panel%20Mount\sfalcone\Simple%20Mount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6E028-1A5A-4253-ABD5-B983BDA4F6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10</Pages>
  <Words>453</Words>
  <Characters>2586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3033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sfalcone</dc:creator>
  <cp:lastModifiedBy>sfalcone</cp:lastModifiedBy>
  <cp:revision>2</cp:revision>
  <dcterms:created xsi:type="dcterms:W3CDTF">2014-06-16T11:26:00Z</dcterms:created>
  <dcterms:modified xsi:type="dcterms:W3CDTF">2014-06-16T11:26:00Z</dcterms:modified>
</cp:coreProperties>
</file>