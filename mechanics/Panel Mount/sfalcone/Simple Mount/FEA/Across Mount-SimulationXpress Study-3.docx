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0C37A8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11391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0C37A8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Across Mount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0C37A8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June 18,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0C37A8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:rsidR="00B77317" w:rsidRPr="006A441F" w:rsidRDefault="000C37A8" w:rsidP="000C37A8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82D66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90881008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_Toc390881008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1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09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_Toc390881009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2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0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_Toc390881010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2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1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_Toc390881011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3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2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_Toc390881012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4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3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_Toc390881013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5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4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_Toc390881014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7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82D66" w:rsidRDefault="00BB0C5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881015" w:history="1">
                        <w:r w:rsidR="00682D66" w:rsidRPr="00156EC5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682D66">
                          <w:rPr>
                            <w:noProof/>
                            <w:webHidden/>
                          </w:rPr>
                          <w:tab/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82D66">
                          <w:rPr>
                            <w:noProof/>
                            <w:webHidden/>
                          </w:rPr>
                          <w:instrText xml:space="preserve"> PAGEREF _Toc390881015 \h </w:instrText>
                        </w:r>
                        <w:r w:rsidR="00682D66">
                          <w:rPr>
                            <w:noProof/>
                            <w:webHidden/>
                          </w:rPr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82D66">
                          <w:rPr>
                            <w:noProof/>
                            <w:webHidden/>
                          </w:rPr>
                          <w:t>10</w:t>
                        </w:r>
                        <w:r w:rsidR="00682D6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0C37A8" w:rsidP="00C27B5D">
            <w:pPr>
              <w:pStyle w:val="Heading1"/>
              <w:outlineLvl w:val="0"/>
            </w:pPr>
            <w:bookmarkStart w:id="1" w:name="_Toc390881008"/>
            <w:r>
              <w:t>Description</w:t>
            </w:r>
            <w:bookmarkEnd w:id="1"/>
          </w:p>
          <w:p w:rsidR="000C37A8" w:rsidRDefault="000C37A8" w:rsidP="00FF408C">
            <w:r>
              <w:t>June_18_2014</w:t>
            </w:r>
          </w:p>
          <w:p w:rsidR="000C37A8" w:rsidRDefault="000C37A8" w:rsidP="00FF408C">
            <w:r>
              <w:t>Panel Mount loaded from top on the two plates</w:t>
            </w:r>
          </w:p>
          <w:p w:rsidR="00F448BC" w:rsidRPr="00E65D6E" w:rsidRDefault="000C37A8" w:rsidP="00FF408C">
            <w:r>
              <w:t>shown with a steel bar across the top to represent the solar panel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0C37A8" w:rsidP="00343025">
            <w:pPr>
              <w:pStyle w:val="Heading1"/>
              <w:outlineLvl w:val="0"/>
            </w:pPr>
            <w:bookmarkStart w:id="2" w:name="_Toc390881009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0C37A8" w:rsidP="00FF408C">
            <w:pPr>
              <w:pStyle w:val="Heading1"/>
              <w:outlineLvl w:val="0"/>
            </w:pPr>
            <w:bookmarkStart w:id="6" w:name="_Toc390881010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0C37A8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179ED70" wp14:editId="3D969431">
                              <wp:extent cx="5349240" cy="402336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0233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0C37A8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</w:t>
                  </w:r>
                </w:p>
                <w:p w:rsidR="00C16188" w:rsidRDefault="000C37A8" w:rsidP="000C37A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0C37A8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37A8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0C37A8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Boss-Extrude5</w:t>
                  </w:r>
                </w:p>
                <w:p w:rsidR="004B3022" w:rsidRPr="0044448A" w:rsidRDefault="000C37A8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4BFDF9C" wp14:editId="5FF257BC">
                        <wp:extent cx="1562735" cy="1175385"/>
                        <wp:effectExtent l="0" t="0" r="0" b="571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75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37A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Mass:12.6283 kg</w:t>
                  </w:r>
                </w:p>
                <w:p w:rsidR="000C37A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Volume:0.00164004 m^3</w:t>
                  </w:r>
                </w:p>
                <w:p w:rsidR="000C37A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Density:7700 kg/m^3</w:t>
                  </w:r>
                </w:p>
                <w:p w:rsidR="000C37A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Weight:123.758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37A8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C:\Users\sfalcone\Desktop\GitHub\tinyPipes\mechanics\Panel Mount\sfalcone\Simple Mount\Across Mount.SLDPRT</w:t>
                  </w:r>
                </w:p>
                <w:p w:rsidR="00C16188" w:rsidRPr="0044448A" w:rsidRDefault="000C37A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18 18:34:20 2014</w:t>
                  </w:r>
                </w:p>
              </w:tc>
            </w:tr>
          </w:tbl>
          <w:p w:rsidR="00FF408C" w:rsidRDefault="00FF408C" w:rsidP="00A96F2C"/>
        </w:tc>
      </w:tr>
      <w:bookmarkEnd w:id="3"/>
      <w:bookmarkEnd w:id="4"/>
      <w:bookmarkEnd w:id="5"/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0C37A8" w:rsidP="000A7C6B">
            <w:pPr>
              <w:pStyle w:val="Heading1"/>
              <w:outlineLvl w:val="0"/>
            </w:pPr>
            <w:bookmarkStart w:id="7" w:name="_Toc390881011"/>
            <w:bookmarkStart w:id="8" w:name="_Toc243733144"/>
            <w:bookmarkStart w:id="9" w:name="_Toc245020112"/>
            <w:bookmarkStart w:id="10" w:name="_Toc245020144"/>
            <w:r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37A8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37A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37A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0C37A8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C397F0E" wp14:editId="04CC116F">
                        <wp:extent cx="1904365" cy="1432560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32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C37A8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C37A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0C37A8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C37A8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Max von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Mises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 Stress</w:t>
                        </w:r>
                      </w:p>
                    </w:tc>
                  </w:tr>
                  <w:tr w:rsidR="000C37A8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620.422 N/mm^2</w:t>
                        </w:r>
                      </w:p>
                    </w:tc>
                  </w:tr>
                  <w:tr w:rsidR="000C37A8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37A8" w:rsidRDefault="000C37A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723.826 N/mm^2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0C37A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1(#8 (#8 (Boss-Extrude5)(Across Mount)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0C37A8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390881012"/>
            <w:r>
              <w:rPr>
                <w:rStyle w:val="Strong"/>
              </w:rPr>
              <w:lastRenderedPageBreak/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C37A8" w:rsidTr="0096551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37A8" w:rsidRPr="004E282D" w:rsidRDefault="000C37A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37A8" w:rsidRPr="004E282D" w:rsidRDefault="000C37A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37A8" w:rsidRPr="004E282D" w:rsidRDefault="000C37A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C37A8" w:rsidTr="002A0A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0C37A8" w:rsidRPr="00AD5FBA" w:rsidRDefault="000C37A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0C37A8" w:rsidRPr="006208CB" w:rsidRDefault="000C37A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32865"/>
                        <wp:effectExtent l="0" t="0" r="0" b="63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3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C37A8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C37A8" w:rsidRPr="00BE6656" w:rsidRDefault="000C37A8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C37A8" w:rsidRPr="00154A1A" w:rsidRDefault="000C37A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C37A8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37A8" w:rsidRDefault="000C37A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37A8" w:rsidRDefault="000C37A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0C37A8" w:rsidRPr="004C6DEB" w:rsidRDefault="000C37A8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C37A8" w:rsidTr="007F03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37A8" w:rsidRPr="004E282D" w:rsidRDefault="000C37A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37A8" w:rsidRPr="004E282D" w:rsidRDefault="000C37A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37A8" w:rsidRPr="004E282D" w:rsidRDefault="000C37A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C37A8" w:rsidTr="00352E1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0C37A8" w:rsidRPr="00F42DD1" w:rsidRDefault="000C37A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0C37A8" w:rsidRPr="006208CB" w:rsidRDefault="000C37A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3446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34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C37A8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C37A8" w:rsidRPr="00BE6656" w:rsidRDefault="000C37A8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C37A8" w:rsidRPr="00B77EA3" w:rsidRDefault="000C37A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0C37A8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37A8" w:rsidRDefault="000C37A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37A8" w:rsidRDefault="000C37A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C37A8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37A8" w:rsidRDefault="000C37A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37A8" w:rsidRDefault="000C37A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2450 N</w:t>
                        </w:r>
                      </w:p>
                    </w:tc>
                  </w:tr>
                </w:tbl>
                <w:p w:rsidR="000C37A8" w:rsidRDefault="000C37A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0C37A8" w:rsidP="000A7C6B">
            <w:pPr>
              <w:pStyle w:val="Heading1"/>
              <w:outlineLvl w:val="0"/>
            </w:pPr>
            <w:bookmarkStart w:id="12" w:name="_Toc390881013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82D66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roofErr w:type="spellStart"/>
                  <w:r>
                    <w:t>Jacobian</w:t>
                  </w:r>
                  <w:proofErr w:type="spellEnd"/>
                  <w:r>
                    <w:t xml:space="preserve">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5.61877 mm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0.280939 mm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82D66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82D66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99998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61851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20.064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99.4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0.0905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% of distorted elements(</w:t>
                  </w:r>
                  <w:proofErr w:type="spellStart"/>
                  <w:r>
                    <w:t>Jacobian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82D66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00:00:19</w:t>
                  </w:r>
                </w:p>
              </w:tc>
            </w:tr>
            <w:tr w:rsidR="00682D66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82D66" w:rsidRDefault="00682D6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SFALCONE-THINK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82D66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8109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81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82D66" w:rsidP="000A7C6B">
            <w:pPr>
              <w:pStyle w:val="Heading1"/>
              <w:outlineLvl w:val="0"/>
            </w:pPr>
            <w:bookmarkStart w:id="13" w:name="_Toc390881014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6"/>
              <w:gridCol w:w="3149"/>
              <w:gridCol w:w="2651"/>
              <w:gridCol w:w="2448"/>
            </w:tblGrid>
            <w:tr w:rsidR="00682D66" w:rsidTr="00884B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2D66" w:rsidTr="00884B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0.00217172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38965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792.817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3311</w:t>
                  </w:r>
                </w:p>
              </w:tc>
            </w:tr>
            <w:tr w:rsidR="00682D66" w:rsidTr="00884B8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82D66" w:rsidRDefault="00682D66" w:rsidP="00884B8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761105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6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2D66" w:rsidRPr="004D2956" w:rsidRDefault="00682D66" w:rsidP="00884B8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Study-Stress-Stress</w:t>
                  </w:r>
                </w:p>
              </w:tc>
            </w:tr>
          </w:tbl>
          <w:p w:rsidR="00682D66" w:rsidRDefault="00682D6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25"/>
              <w:gridCol w:w="3475"/>
              <w:gridCol w:w="2177"/>
              <w:gridCol w:w="2277"/>
            </w:tblGrid>
            <w:tr w:rsidR="00682D66" w:rsidTr="00884B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2D66" w:rsidTr="00884B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5.27637 mm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86117</w:t>
                  </w:r>
                </w:p>
              </w:tc>
            </w:tr>
            <w:tr w:rsidR="00682D66" w:rsidTr="00884B8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82D66" w:rsidRDefault="00682D66" w:rsidP="00884B8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6110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6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2D66" w:rsidRPr="004D2956" w:rsidRDefault="00682D66" w:rsidP="00884B8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Study-Displacement-Displacement</w:t>
                  </w:r>
                </w:p>
              </w:tc>
            </w:tr>
          </w:tbl>
          <w:p w:rsidR="00682D66" w:rsidRDefault="00682D6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682D66" w:rsidTr="00BE0E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682D66" w:rsidTr="00E774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682D66" w:rsidTr="00884B8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82D66" w:rsidRDefault="00682D66" w:rsidP="00884B8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6110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6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2D66" w:rsidRPr="004D2956" w:rsidRDefault="00682D66" w:rsidP="00884B8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Study-Displacement-Deformation</w:t>
                  </w:r>
                </w:p>
              </w:tc>
            </w:tr>
          </w:tbl>
          <w:p w:rsidR="00682D66" w:rsidRDefault="00682D6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9"/>
              <w:gridCol w:w="3228"/>
              <w:gridCol w:w="2558"/>
              <w:gridCol w:w="2399"/>
            </w:tblGrid>
            <w:tr w:rsidR="00682D66" w:rsidTr="00884B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82D66" w:rsidRDefault="00682D66" w:rsidP="00884B8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82D66" w:rsidTr="00884B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Max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0.782554 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3311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82D6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285682 </w:t>
                  </w:r>
                </w:p>
                <w:p w:rsidR="00682D66" w:rsidRPr="004D2956" w:rsidRDefault="00682D66" w:rsidP="00884B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38965</w:t>
                  </w:r>
                </w:p>
              </w:tc>
            </w:tr>
            <w:tr w:rsidR="00682D66" w:rsidTr="00884B8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82D66" w:rsidRDefault="00682D66" w:rsidP="00884B8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6110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6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82D66" w:rsidRPr="004D2956" w:rsidRDefault="00682D66" w:rsidP="00884B8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Study-Factor of Safety-Factor of Safety</w:t>
                  </w:r>
                </w:p>
              </w:tc>
            </w:tr>
          </w:tbl>
          <w:p w:rsidR="00682D66" w:rsidRPr="000B04D4" w:rsidRDefault="00682D66" w:rsidP="000A7C6B"/>
          <w:bookmarkEnd w:id="14"/>
          <w:bookmarkEnd w:id="15"/>
          <w:bookmarkEnd w:id="16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82D66" w:rsidP="00682D66">
            <w:pPr>
              <w:pStyle w:val="Heading1"/>
              <w:outlineLvl w:val="0"/>
            </w:pPr>
            <w:bookmarkStart w:id="17" w:name="_Toc390881015"/>
            <w:r>
              <w:t>Conclusion</w:t>
            </w:r>
            <w:bookmarkEnd w:id="17"/>
          </w:p>
        </w:tc>
      </w:tr>
    </w:tbl>
    <w:p w:rsidR="00AC3438" w:rsidRPr="00AC3438" w:rsidRDefault="00AC3438" w:rsidP="00FE0924"/>
    <w:sectPr w:rsidR="00AC3438" w:rsidRPr="00AC3438" w:rsidSect="00F25CD7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C5E" w:rsidRDefault="00BB0C5E" w:rsidP="00F25CD7">
      <w:pPr>
        <w:spacing w:after="0" w:line="240" w:lineRule="auto"/>
      </w:pPr>
      <w:r>
        <w:separator/>
      </w:r>
    </w:p>
  </w:endnote>
  <w:endnote w:type="continuationSeparator" w:id="0">
    <w:p w:rsidR="00BB0C5E" w:rsidRDefault="00BB0C5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307CFD6" wp14:editId="6DBD2852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0C37A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0C37A8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34F04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476BA43" wp14:editId="19D4637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0C37A8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0C37A8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34F04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C5E" w:rsidRDefault="00BB0C5E" w:rsidP="00F25CD7">
      <w:pPr>
        <w:spacing w:after="0" w:line="240" w:lineRule="auto"/>
      </w:pPr>
      <w:r>
        <w:separator/>
      </w:r>
    </w:p>
  </w:footnote>
  <w:footnote w:type="continuationSeparator" w:id="0">
    <w:p w:rsidR="00BB0C5E" w:rsidRDefault="00BB0C5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0C37A8" w:rsidP="00E217C8">
          <w:pPr>
            <w:pStyle w:val="Header"/>
            <w:rPr>
              <w:rFonts w:ascii="Trebuchet MS" w:hAnsi="Trebuchet MS"/>
            </w:rPr>
          </w:pPr>
          <w:proofErr w:type="spellStart"/>
          <w:r>
            <w:rPr>
              <w:rFonts w:ascii="Trebuchet MS" w:hAnsi="Trebuchet MS"/>
              <w:b/>
            </w:rPr>
            <w:t>TinyPipes</w:t>
          </w:r>
          <w:proofErr w:type="spellEnd"/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Pr="003E4713" w:rsidRDefault="000C37A8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6/18/2014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0C37A8" w:rsidP="00E217C8">
                <w:pPr>
                  <w:pStyle w:val="Header"/>
                  <w:rPr>
                    <w:rFonts w:ascii="Trebuchet MS" w:hAnsi="Trebuchet MS"/>
                  </w:rPr>
                </w:pPr>
                <w:proofErr w:type="spellStart"/>
                <w:r>
                  <w:rPr>
                    <w:rFonts w:ascii="Trebuchet MS" w:hAnsi="Trebuchet MS"/>
                    <w:b/>
                  </w:rPr>
                  <w:t>TinyPipes</w:t>
                </w:r>
                <w:proofErr w:type="spellEnd"/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7A8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37A8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82D66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4F04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0C5E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falcone\Desktop\GitHub\tinyPipes\mechanics\Panel%20Mount\sfalcone\Simple%20Mount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2A284-D72C-45DB-BDC5-4CAE6CB98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10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sfalcone</dc:creator>
  <cp:lastModifiedBy>sfalcone</cp:lastModifiedBy>
  <cp:revision>2</cp:revision>
  <dcterms:created xsi:type="dcterms:W3CDTF">2014-06-18T11:03:00Z</dcterms:created>
  <dcterms:modified xsi:type="dcterms:W3CDTF">2014-06-18T11:03:00Z</dcterms:modified>
</cp:coreProperties>
</file>